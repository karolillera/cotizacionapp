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82E0C" w14:textId="44CE2AF2" w:rsidR="003C4AFE" w:rsidRPr="00A604CD" w:rsidRDefault="003C4AFE" w:rsidP="00A604CD"/>
    <w:sectPr w:rsidR="003C4AFE" w:rsidRPr="00A604CD" w:rsidSect="00152F50">
      <w:headerReference w:type="default" r:id="rId8"/>
      <w:footerReference w:type="default" r:id="rId9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6AF6E" w14:textId="77777777" w:rsidR="006B3920" w:rsidRDefault="006B3920" w:rsidP="00D9714B">
      <w:pPr>
        <w:spacing w:after="0" w:line="240" w:lineRule="auto"/>
      </w:pPr>
      <w:r>
        <w:separator/>
      </w:r>
    </w:p>
  </w:endnote>
  <w:endnote w:type="continuationSeparator" w:id="0">
    <w:p w14:paraId="5345F36C" w14:textId="77777777" w:rsidR="006B3920" w:rsidRDefault="006B3920" w:rsidP="00D97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T">
    <w:altName w:val="Arial"/>
    <w:charset w:val="00"/>
    <w:family w:val="auto"/>
    <w:pitch w:val="variable"/>
    <w:sig w:usb0="8000002F" w:usb1="4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aramond LT">
    <w:altName w:val="Bell MT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95CF3" w14:textId="1467F5D1" w:rsidR="00ED7BB2" w:rsidRPr="009B1347" w:rsidRDefault="005444AE" w:rsidP="009B1347">
    <w:pPr>
      <w:pStyle w:val="Piedepgina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allowOverlap="1" wp14:anchorId="6A22EC6D" wp14:editId="6AD54FEC">
          <wp:simplePos x="0" y="0"/>
          <wp:positionH relativeFrom="page">
            <wp:posOffset>0</wp:posOffset>
          </wp:positionH>
          <wp:positionV relativeFrom="paragraph">
            <wp:posOffset>-294640</wp:posOffset>
          </wp:positionV>
          <wp:extent cx="7887335" cy="540385"/>
          <wp:effectExtent l="0" t="0" r="0" b="0"/>
          <wp:wrapNone/>
          <wp:docPr id="8" name="Imagen 8809359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809359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9" r="1109"/>
                  <a:stretch>
                    <a:fillRect/>
                  </a:stretch>
                </pic:blipFill>
                <pic:spPr bwMode="auto">
                  <a:xfrm>
                    <a:off x="0" y="0"/>
                    <a:ext cx="7887335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8D51240" wp14:editId="49196481">
              <wp:simplePos x="0" y="0"/>
              <wp:positionH relativeFrom="margin">
                <wp:align>center</wp:align>
              </wp:positionH>
              <wp:positionV relativeFrom="paragraph">
                <wp:posOffset>267335</wp:posOffset>
              </wp:positionV>
              <wp:extent cx="3343910" cy="233045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3910" cy="2330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8D854F" w14:textId="77777777" w:rsidR="005C4477" w:rsidRPr="004137CF" w:rsidRDefault="0052783A" w:rsidP="005C4477">
                          <w:pPr>
                            <w:jc w:val="center"/>
                            <w:rPr>
                              <w:rFonts w:cs="Arial"/>
                              <w:color w:val="808080"/>
                              <w:sz w:val="12"/>
                            </w:rPr>
                          </w:pPr>
                          <w:r w:rsidRPr="004137CF">
                            <w:rPr>
                              <w:rFonts w:cs="Arial"/>
                              <w:color w:val="808080"/>
                              <w:sz w:val="12"/>
                            </w:rPr>
                            <w:t xml:space="preserve">NIT. 900.851.890 – 4 | </w:t>
                          </w:r>
                          <w:r w:rsidR="006C0B70" w:rsidRPr="004137CF">
                            <w:rPr>
                              <w:color w:val="808080"/>
                              <w:sz w:val="12"/>
                              <w:lang w:val="es-ES"/>
                            </w:rPr>
                            <w:t xml:space="preserve">Página </w:t>
                          </w:r>
                          <w:r w:rsidR="006C0B70" w:rsidRPr="004137CF">
                            <w:rPr>
                              <w:b/>
                              <w:bCs/>
                              <w:color w:val="808080"/>
                              <w:sz w:val="12"/>
                            </w:rPr>
                            <w:fldChar w:fldCharType="begin"/>
                          </w:r>
                          <w:r w:rsidR="006C0B70" w:rsidRPr="004137CF">
                            <w:rPr>
                              <w:b/>
                              <w:bCs/>
                              <w:color w:val="808080"/>
                              <w:sz w:val="12"/>
                            </w:rPr>
                            <w:instrText>PAGE  \* Arabic  \* MERGEFORMAT</w:instrText>
                          </w:r>
                          <w:r w:rsidR="006C0B70" w:rsidRPr="004137CF">
                            <w:rPr>
                              <w:b/>
                              <w:bCs/>
                              <w:color w:val="808080"/>
                              <w:sz w:val="12"/>
                            </w:rPr>
                            <w:fldChar w:fldCharType="separate"/>
                          </w:r>
                          <w:r w:rsidR="006C0B70" w:rsidRPr="004137CF">
                            <w:rPr>
                              <w:b/>
                              <w:bCs/>
                              <w:color w:val="808080"/>
                              <w:sz w:val="12"/>
                            </w:rPr>
                            <w:t>2</w:t>
                          </w:r>
                          <w:r w:rsidR="006C0B70" w:rsidRPr="004137CF">
                            <w:rPr>
                              <w:b/>
                              <w:bCs/>
                              <w:color w:val="808080"/>
                              <w:sz w:val="12"/>
                            </w:rPr>
                            <w:fldChar w:fldCharType="end"/>
                          </w:r>
                          <w:r w:rsidR="006C0B70" w:rsidRPr="004137CF">
                            <w:rPr>
                              <w:color w:val="808080"/>
                              <w:sz w:val="12"/>
                              <w:lang w:val="es-ES"/>
                            </w:rPr>
                            <w:t xml:space="preserve"> de </w:t>
                          </w:r>
                          <w:r w:rsidR="006C0B70" w:rsidRPr="004137CF">
                            <w:rPr>
                              <w:b/>
                              <w:bCs/>
                              <w:color w:val="808080"/>
                              <w:sz w:val="12"/>
                            </w:rPr>
                            <w:fldChar w:fldCharType="begin"/>
                          </w:r>
                          <w:r w:rsidR="006C0B70" w:rsidRPr="004137CF">
                            <w:rPr>
                              <w:b/>
                              <w:bCs/>
                              <w:color w:val="808080"/>
                              <w:sz w:val="12"/>
                            </w:rPr>
                            <w:instrText>NUMPAGES  \* Arabic  \* MERGEFORMAT</w:instrText>
                          </w:r>
                          <w:r w:rsidR="006C0B70" w:rsidRPr="004137CF">
                            <w:rPr>
                              <w:b/>
                              <w:bCs/>
                              <w:color w:val="808080"/>
                              <w:sz w:val="12"/>
                            </w:rPr>
                            <w:fldChar w:fldCharType="separate"/>
                          </w:r>
                          <w:r w:rsidR="006C0B70" w:rsidRPr="004137CF">
                            <w:rPr>
                              <w:b/>
                              <w:bCs/>
                              <w:color w:val="808080"/>
                              <w:sz w:val="12"/>
                            </w:rPr>
                            <w:t>8</w:t>
                          </w:r>
                          <w:r w:rsidR="006C0B70" w:rsidRPr="004137CF">
                            <w:rPr>
                              <w:b/>
                              <w:bCs/>
                              <w:color w:val="80808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D5124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7" type="#_x0000_t202" style="position:absolute;margin-left:0;margin-top:21.05pt;width:263.3pt;height:18.35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" filled="f" stroked="f" strokeweight=".5pt">
              <v:textbox>
                <w:txbxContent>
                  <w:p w14:paraId="6F8D854F" w14:textId="77777777" w:rsidR="005C4477" w:rsidRPr="004137CF" w:rsidRDefault="0052783A" w:rsidP="005C4477">
                    <w:pPr>
                      <w:jc w:val="center"/>
                      <w:rPr>
                        <w:rFonts w:cs="Arial"/>
                        <w:color w:val="808080"/>
                        <w:sz w:val="12"/>
                      </w:rPr>
                    </w:pPr>
                    <w:r w:rsidRPr="004137CF">
                      <w:rPr>
                        <w:rFonts w:cs="Arial"/>
                        <w:color w:val="808080"/>
                        <w:sz w:val="12"/>
                      </w:rPr>
                      <w:t xml:space="preserve">NIT. 900.851.890 – 4 | </w:t>
                    </w:r>
                    <w:r w:rsidR="006C0B70" w:rsidRPr="004137CF">
                      <w:rPr>
                        <w:color w:val="808080"/>
                        <w:sz w:val="12"/>
                        <w:lang w:val="es-ES"/>
                      </w:rPr>
                      <w:t xml:space="preserve">Página </w:t>
                    </w:r>
                    <w:r w:rsidR="006C0B70" w:rsidRPr="004137CF">
                      <w:rPr>
                        <w:b/>
                        <w:bCs/>
                        <w:color w:val="808080"/>
                        <w:sz w:val="12"/>
                      </w:rPr>
                      <w:fldChar w:fldCharType="begin"/>
                    </w:r>
                    <w:r w:rsidR="006C0B70" w:rsidRPr="004137CF">
                      <w:rPr>
                        <w:b/>
                        <w:bCs/>
                        <w:color w:val="808080"/>
                        <w:sz w:val="12"/>
                      </w:rPr>
                      <w:instrText>PAGE  \* Arabic  \* MERGEFORMAT</w:instrText>
                    </w:r>
                    <w:r w:rsidR="006C0B70" w:rsidRPr="004137CF">
                      <w:rPr>
                        <w:b/>
                        <w:bCs/>
                        <w:color w:val="808080"/>
                        <w:sz w:val="12"/>
                      </w:rPr>
                      <w:fldChar w:fldCharType="separate"/>
                    </w:r>
                    <w:r w:rsidR="006C0B70" w:rsidRPr="004137CF">
                      <w:rPr>
                        <w:b/>
                        <w:bCs/>
                        <w:color w:val="808080"/>
                        <w:sz w:val="12"/>
                      </w:rPr>
                      <w:t>2</w:t>
                    </w:r>
                    <w:r w:rsidR="006C0B70" w:rsidRPr="004137CF">
                      <w:rPr>
                        <w:b/>
                        <w:bCs/>
                        <w:color w:val="808080"/>
                        <w:sz w:val="12"/>
                      </w:rPr>
                      <w:fldChar w:fldCharType="end"/>
                    </w:r>
                    <w:r w:rsidR="006C0B70" w:rsidRPr="004137CF">
                      <w:rPr>
                        <w:color w:val="808080"/>
                        <w:sz w:val="12"/>
                        <w:lang w:val="es-ES"/>
                      </w:rPr>
                      <w:t xml:space="preserve"> de </w:t>
                    </w:r>
                    <w:r w:rsidR="006C0B70" w:rsidRPr="004137CF">
                      <w:rPr>
                        <w:b/>
                        <w:bCs/>
                        <w:color w:val="808080"/>
                        <w:sz w:val="12"/>
                      </w:rPr>
                      <w:fldChar w:fldCharType="begin"/>
                    </w:r>
                    <w:r w:rsidR="006C0B70" w:rsidRPr="004137CF">
                      <w:rPr>
                        <w:b/>
                        <w:bCs/>
                        <w:color w:val="808080"/>
                        <w:sz w:val="12"/>
                      </w:rPr>
                      <w:instrText>NUMPAGES  \* Arabic  \* MERGEFORMAT</w:instrText>
                    </w:r>
                    <w:r w:rsidR="006C0B70" w:rsidRPr="004137CF">
                      <w:rPr>
                        <w:b/>
                        <w:bCs/>
                        <w:color w:val="808080"/>
                        <w:sz w:val="12"/>
                      </w:rPr>
                      <w:fldChar w:fldCharType="separate"/>
                    </w:r>
                    <w:r w:rsidR="006C0B70" w:rsidRPr="004137CF">
                      <w:rPr>
                        <w:b/>
                        <w:bCs/>
                        <w:color w:val="808080"/>
                        <w:sz w:val="12"/>
                      </w:rPr>
                      <w:t>8</w:t>
                    </w:r>
                    <w:r w:rsidR="006C0B70" w:rsidRPr="004137CF">
                      <w:rPr>
                        <w:b/>
                        <w:bCs/>
                        <w:color w:val="808080"/>
                        <w:sz w:val="1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129F65F" wp14:editId="5FE3A5CC">
              <wp:simplePos x="0" y="0"/>
              <wp:positionH relativeFrom="margin">
                <wp:align>left</wp:align>
              </wp:positionH>
              <wp:positionV relativeFrom="paragraph">
                <wp:posOffset>-243205</wp:posOffset>
              </wp:positionV>
              <wp:extent cx="3005455" cy="449580"/>
              <wp:effectExtent l="0" t="0" r="0" b="0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5455" cy="449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D958E1E" w14:textId="77777777" w:rsidR="00C10026" w:rsidRPr="004137CF" w:rsidRDefault="00A604CD" w:rsidP="00C10026">
                          <w:pPr>
                            <w:rPr>
                              <w:rFonts w:cs="Arial"/>
                              <w:color w:val="808080"/>
                            </w:rPr>
                          </w:pPr>
                          <w:hyperlink r:id="rId2" w:history="1">
                            <w:r w:rsidR="00C10026" w:rsidRPr="004137CF">
                              <w:rPr>
                                <w:color w:val="808080"/>
                              </w:rPr>
                              <w:t>6088645011</w:t>
                            </w:r>
                          </w:hyperlink>
                          <w:r w:rsidR="00C10026" w:rsidRPr="004137CF">
                            <w:rPr>
                              <w:rFonts w:cs="Arial"/>
                              <w:color w:val="808080"/>
                            </w:rPr>
                            <w:t xml:space="preserve"> - </w:t>
                          </w:r>
                          <w:hyperlink r:id="rId3" w:history="1">
                            <w:r w:rsidR="00C10026" w:rsidRPr="004137CF">
                              <w:rPr>
                                <w:color w:val="808080"/>
                              </w:rPr>
                              <w:t>321 376 9088</w:t>
                            </w:r>
                          </w:hyperlink>
                          <w:r w:rsidR="00C10026" w:rsidRPr="004137CF">
                            <w:rPr>
                              <w:color w:val="808080"/>
                            </w:rPr>
                            <w:t xml:space="preserve"> </w:t>
                          </w:r>
                          <w:hyperlink r:id="rId4" w:history="1">
                            <w:r w:rsidR="00C10026" w:rsidRPr="004137CF">
                              <w:rPr>
                                <w:color w:val="808080"/>
                              </w:rPr>
                              <w:t>316 831 4955</w:t>
                            </w:r>
                          </w:hyperlink>
                          <w:r w:rsidR="00C10026" w:rsidRPr="004137CF">
                            <w:rPr>
                              <w:color w:val="808080"/>
                            </w:rPr>
                            <w:br/>
                          </w:r>
                          <w:hyperlink r:id="rId5" w:history="1">
                            <w:r w:rsidR="00C10026" w:rsidRPr="004137CF">
                              <w:rPr>
                                <w:color w:val="808080"/>
                              </w:rPr>
                              <w:t xml:space="preserve">Calle 12 # 7 - 05 </w:t>
                            </w:r>
                            <w:proofErr w:type="spellStart"/>
                            <w:r w:rsidR="00C10026" w:rsidRPr="004137CF">
                              <w:rPr>
                                <w:color w:val="808080"/>
                              </w:rPr>
                              <w:t>Ofic</w:t>
                            </w:r>
                            <w:proofErr w:type="spellEnd"/>
                            <w:r w:rsidR="00C10026" w:rsidRPr="004137CF">
                              <w:rPr>
                                <w:color w:val="808080"/>
                              </w:rPr>
                              <w:t>. 202 Neiva - Huila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29F65F" id="Cuadro de texto 6" o:spid="_x0000_s1028" type="#_x0000_t202" style="position:absolute;margin-left:0;margin-top:-19.15pt;width:236.65pt;height:35.4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" filled="f" stroked="f" strokeweight=".5pt">
              <v:textbox>
                <w:txbxContent>
                  <w:p w14:paraId="6D958E1E" w14:textId="77777777" w:rsidR="00C10026" w:rsidRPr="004137CF" w:rsidRDefault="00A604CD" w:rsidP="00C10026">
                    <w:pPr>
                      <w:rPr>
                        <w:rFonts w:cs="Arial"/>
                        <w:color w:val="808080"/>
                      </w:rPr>
                    </w:pPr>
                    <w:hyperlink r:id="rId6" w:history="1">
                      <w:r w:rsidR="00C10026" w:rsidRPr="004137CF">
                        <w:rPr>
                          <w:color w:val="808080"/>
                        </w:rPr>
                        <w:t>6088645011</w:t>
                      </w:r>
                    </w:hyperlink>
                    <w:r w:rsidR="00C10026" w:rsidRPr="004137CF">
                      <w:rPr>
                        <w:rFonts w:cs="Arial"/>
                        <w:color w:val="808080"/>
                      </w:rPr>
                      <w:t xml:space="preserve"> - </w:t>
                    </w:r>
                    <w:hyperlink r:id="rId7" w:history="1">
                      <w:r w:rsidR="00C10026" w:rsidRPr="004137CF">
                        <w:rPr>
                          <w:color w:val="808080"/>
                        </w:rPr>
                        <w:t>321 376 9088</w:t>
                      </w:r>
                    </w:hyperlink>
                    <w:r w:rsidR="00C10026" w:rsidRPr="004137CF">
                      <w:rPr>
                        <w:color w:val="808080"/>
                      </w:rPr>
                      <w:t xml:space="preserve"> </w:t>
                    </w:r>
                    <w:hyperlink r:id="rId8" w:history="1">
                      <w:r w:rsidR="00C10026" w:rsidRPr="004137CF">
                        <w:rPr>
                          <w:color w:val="808080"/>
                        </w:rPr>
                        <w:t>316 831 4955</w:t>
                      </w:r>
                    </w:hyperlink>
                    <w:r w:rsidR="00C10026" w:rsidRPr="004137CF">
                      <w:rPr>
                        <w:color w:val="808080"/>
                      </w:rPr>
                      <w:br/>
                    </w:r>
                    <w:hyperlink r:id="rId9" w:history="1">
                      <w:r w:rsidR="00C10026" w:rsidRPr="004137CF">
                        <w:rPr>
                          <w:color w:val="808080"/>
                        </w:rPr>
                        <w:t xml:space="preserve">Calle 12 # 7 - 05 </w:t>
                      </w:r>
                      <w:proofErr w:type="spellStart"/>
                      <w:r w:rsidR="00C10026" w:rsidRPr="004137CF">
                        <w:rPr>
                          <w:color w:val="808080"/>
                        </w:rPr>
                        <w:t>Ofic</w:t>
                      </w:r>
                      <w:proofErr w:type="spellEnd"/>
                      <w:r w:rsidR="00C10026" w:rsidRPr="004137CF">
                        <w:rPr>
                          <w:color w:val="808080"/>
                        </w:rPr>
                        <w:t>. 202 Neiva - Huila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41DD5B2D" wp14:editId="6E087BCE">
          <wp:simplePos x="0" y="0"/>
          <wp:positionH relativeFrom="column">
            <wp:posOffset>3554730</wp:posOffset>
          </wp:positionH>
          <wp:positionV relativeFrom="paragraph">
            <wp:posOffset>-168910</wp:posOffset>
          </wp:positionV>
          <wp:extent cx="357505" cy="294005"/>
          <wp:effectExtent l="0" t="0" r="0" b="0"/>
          <wp:wrapNone/>
          <wp:docPr id="5" name="Imagen 6" descr="Icono&#10;&#10;El contenido generado por IA puede ser incorrecto.">
            <a:hlinkClick xmlns:a="http://schemas.openxmlformats.org/drawingml/2006/main" r:id="rId1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Icono&#10;&#10;El contenido generado por IA puede ser incorrecto.">
                    <a:hlinkClick r:id="rId10"/>
                  </pic:cNvPr>
                  <pic:cNvPicPr>
                    <a:picLocks noChangeAspect="1" noChangeArrowheads="1"/>
                  </pic:cNvPicPr>
                </pic:nvPicPr>
                <pic:blipFill>
                  <a:blip r:embed="rId1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505" cy="294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63FF9DD2" wp14:editId="19393876">
          <wp:simplePos x="0" y="0"/>
          <wp:positionH relativeFrom="column">
            <wp:posOffset>3883660</wp:posOffset>
          </wp:positionH>
          <wp:positionV relativeFrom="paragraph">
            <wp:posOffset>-193040</wp:posOffset>
          </wp:positionV>
          <wp:extent cx="359410" cy="330835"/>
          <wp:effectExtent l="0" t="0" r="0" b="0"/>
          <wp:wrapNone/>
          <wp:docPr id="4" name="Imagen 6">
            <a:hlinkClick xmlns:a="http://schemas.openxmlformats.org/drawingml/2006/main" r:id="rId1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>
                    <a:hlinkClick r:id="rId12"/>
                  </pic:cNvPr>
                  <pic:cNvPicPr>
                    <a:picLocks noChangeAspect="1" noChangeArrowheads="1"/>
                  </pic:cNvPicPr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410" cy="330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824" behindDoc="0" locked="0" layoutInCell="1" allowOverlap="1" wp14:anchorId="605669BD" wp14:editId="7A49044E">
          <wp:simplePos x="0" y="0"/>
          <wp:positionH relativeFrom="margin">
            <wp:posOffset>-140335</wp:posOffset>
          </wp:positionH>
          <wp:positionV relativeFrom="paragraph">
            <wp:posOffset>-233680</wp:posOffset>
          </wp:positionV>
          <wp:extent cx="180975" cy="180975"/>
          <wp:effectExtent l="0" t="0" r="0" b="0"/>
          <wp:wrapNone/>
          <wp:docPr id="3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/>
                  <pic:cNvPicPr>
                    <a:picLocks noChangeAspect="1" noChangeArrowheads="1"/>
                  </pic:cNvPicPr>
                </pic:nvPicPr>
                <pic:blipFill>
                  <a:blip r:embed="rId1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allowOverlap="1" wp14:anchorId="6E235970" wp14:editId="53AD8A47">
          <wp:simplePos x="0" y="0"/>
          <wp:positionH relativeFrom="column">
            <wp:posOffset>-134620</wp:posOffset>
          </wp:positionH>
          <wp:positionV relativeFrom="paragraph">
            <wp:posOffset>-48895</wp:posOffset>
          </wp:positionV>
          <wp:extent cx="184150" cy="180975"/>
          <wp:effectExtent l="0" t="0" r="0" b="0"/>
          <wp:wrapNone/>
          <wp:docPr id="2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/>
                  <pic:cNvPicPr>
                    <a:picLocks noChangeAspect="1" noChangeArrowheads="1"/>
                  </pic:cNvPicPr>
                </pic:nvPicPr>
                <pic:blipFill>
                  <a:blip r:embed="rId1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15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5D2B1F76" wp14:editId="5AD21250">
              <wp:simplePos x="0" y="0"/>
              <wp:positionH relativeFrom="margin">
                <wp:posOffset>4276090</wp:posOffset>
              </wp:positionH>
              <wp:positionV relativeFrom="paragraph">
                <wp:posOffset>-142875</wp:posOffset>
              </wp:positionV>
              <wp:extent cx="1336675" cy="246380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6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FC2CA4" w14:textId="77777777" w:rsidR="009B1347" w:rsidRPr="004137CF" w:rsidRDefault="009B1347" w:rsidP="00C10026">
                          <w:pPr>
                            <w:rPr>
                              <w:rFonts w:cs="Arial"/>
                              <w:b/>
                              <w:bCs/>
                              <w:color w:val="94A44D"/>
                              <w:spacing w:val="30"/>
                            </w:rPr>
                          </w:pPr>
                          <w:r w:rsidRPr="004137CF">
                            <w:rPr>
                              <w:rFonts w:cs="Arial"/>
                              <w:b/>
                              <w:bCs/>
                              <w:color w:val="94A44D"/>
                              <w:spacing w:val="30"/>
                            </w:rPr>
                            <w:t>SELTEL.CO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2B1F76" id="Cuadro de texto 1" o:spid="_x0000_s1029" type="#_x0000_t202" style="position:absolute;margin-left:336.7pt;margin-top:-11.25pt;width:105.25pt;height:19.4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" filled="f" stroked="f" strokeweight=".5pt">
              <v:textbox>
                <w:txbxContent>
                  <w:p w14:paraId="6AFC2CA4" w14:textId="77777777" w:rsidR="009B1347" w:rsidRPr="004137CF" w:rsidRDefault="009B1347" w:rsidP="00C10026">
                    <w:pPr>
                      <w:rPr>
                        <w:rFonts w:cs="Arial"/>
                        <w:b/>
                        <w:bCs/>
                        <w:color w:val="94A44D"/>
                        <w:spacing w:val="30"/>
                      </w:rPr>
                    </w:pPr>
                    <w:r w:rsidRPr="004137CF">
                      <w:rPr>
                        <w:rFonts w:cs="Arial"/>
                        <w:b/>
                        <w:bCs/>
                        <w:color w:val="94A44D"/>
                        <w:spacing w:val="30"/>
                      </w:rPr>
                      <w:t>SELTEL.CO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4060A" w14:textId="77777777" w:rsidR="006B3920" w:rsidRDefault="006B3920" w:rsidP="00D9714B">
      <w:pPr>
        <w:spacing w:after="0" w:line="240" w:lineRule="auto"/>
      </w:pPr>
      <w:r>
        <w:separator/>
      </w:r>
    </w:p>
  </w:footnote>
  <w:footnote w:type="continuationSeparator" w:id="0">
    <w:p w14:paraId="1CCAE4B6" w14:textId="77777777" w:rsidR="006B3920" w:rsidRDefault="006B3920" w:rsidP="00D97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7D4BF" w14:textId="62581C46" w:rsidR="00D9714B" w:rsidRDefault="005444AE" w:rsidP="00ED7BB2">
    <w:pPr>
      <w:pStyle w:val="Encabezado"/>
      <w:tabs>
        <w:tab w:val="clear" w:pos="4419"/>
      </w:tabs>
    </w:pPr>
    <w:r>
      <w:rPr>
        <w:noProof/>
      </w:rPr>
      <w:drawing>
        <wp:anchor distT="0" distB="0" distL="114300" distR="114300" simplePos="0" relativeHeight="251652608" behindDoc="0" locked="0" layoutInCell="1" allowOverlap="1" wp14:anchorId="783FE466" wp14:editId="55D4DE11">
          <wp:simplePos x="0" y="0"/>
          <wp:positionH relativeFrom="page">
            <wp:posOffset>-142875</wp:posOffset>
          </wp:positionH>
          <wp:positionV relativeFrom="paragraph">
            <wp:posOffset>-449580</wp:posOffset>
          </wp:positionV>
          <wp:extent cx="7922895" cy="1874520"/>
          <wp:effectExtent l="0" t="0" r="0" b="0"/>
          <wp:wrapNone/>
          <wp:docPr id="11" name="Imagen 606395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0639537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2895" cy="187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3632" behindDoc="0" locked="0" layoutInCell="1" allowOverlap="1" wp14:anchorId="462A097A" wp14:editId="30DAE707">
          <wp:simplePos x="0" y="0"/>
          <wp:positionH relativeFrom="column">
            <wp:posOffset>-118745</wp:posOffset>
          </wp:positionH>
          <wp:positionV relativeFrom="paragraph">
            <wp:posOffset>-40640</wp:posOffset>
          </wp:positionV>
          <wp:extent cx="1566545" cy="786130"/>
          <wp:effectExtent l="0" t="0" r="0" b="0"/>
          <wp:wrapNone/>
          <wp:docPr id="10" name="Imagen 1365775509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365775509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39" t="35815" r="21739" b="35815"/>
                  <a:stretch>
                    <a:fillRect/>
                  </a:stretch>
                </pic:blipFill>
                <pic:spPr bwMode="auto">
                  <a:xfrm>
                    <a:off x="0" y="0"/>
                    <a:ext cx="1566545" cy="786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5BA60DD" wp14:editId="61F67743">
              <wp:simplePos x="0" y="0"/>
              <wp:positionH relativeFrom="margin">
                <wp:posOffset>3666490</wp:posOffset>
              </wp:positionH>
              <wp:positionV relativeFrom="paragraph">
                <wp:posOffset>-92075</wp:posOffset>
              </wp:positionV>
              <wp:extent cx="2532380" cy="739775"/>
              <wp:effectExtent l="0" t="0" r="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32380" cy="7397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62E2C8" w14:textId="77777777" w:rsidR="003316A8" w:rsidRPr="004137CF" w:rsidRDefault="003316A8" w:rsidP="003316A8">
                          <w:pPr>
                            <w:jc w:val="right"/>
                            <w:rPr>
                              <w:i/>
                              <w:iCs/>
                              <w:color w:val="FFFFF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BA60DD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88.7pt;margin-top:-7.25pt;width:199.4pt;height:58.2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" filled="f" stroked="f" strokeweight=".5pt">
              <v:textbox>
                <w:txbxContent>
                  <w:p w14:paraId="5A62E2C8" w14:textId="77777777" w:rsidR="003316A8" w:rsidRPr="004137CF" w:rsidRDefault="003316A8" w:rsidP="003316A8">
                    <w:pPr>
                      <w:jc w:val="right"/>
                      <w:rPr>
                        <w:i/>
                        <w:iCs/>
                        <w:color w:val="FFFFF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clip_image001"/>
      </v:shape>
    </w:pict>
  </w:numPicBullet>
  <w:abstractNum w:abstractNumId="0" w15:restartNumberingAfterBreak="0">
    <w:nsid w:val="FFFFFF83"/>
    <w:multiLevelType w:val="singleLevel"/>
    <w:tmpl w:val="6D4EDB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86239F9"/>
    <w:multiLevelType w:val="hybridMultilevel"/>
    <w:tmpl w:val="7A047CDE"/>
    <w:lvl w:ilvl="0" w:tplc="2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674730"/>
    <w:multiLevelType w:val="multilevel"/>
    <w:tmpl w:val="9C6C77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68F5"/>
    <w:multiLevelType w:val="hybridMultilevel"/>
    <w:tmpl w:val="58588DEC"/>
    <w:lvl w:ilvl="0" w:tplc="24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4E06B7B"/>
    <w:multiLevelType w:val="hybridMultilevel"/>
    <w:tmpl w:val="229AE664"/>
    <w:lvl w:ilvl="0" w:tplc="24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BCF70BB"/>
    <w:multiLevelType w:val="hybridMultilevel"/>
    <w:tmpl w:val="0F10336E"/>
    <w:lvl w:ilvl="0" w:tplc="2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3806D09"/>
    <w:multiLevelType w:val="hybridMultilevel"/>
    <w:tmpl w:val="8B1E8A48"/>
    <w:lvl w:ilvl="0" w:tplc="2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3BF5A53"/>
    <w:multiLevelType w:val="multilevel"/>
    <w:tmpl w:val="CD3C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42A6E40"/>
    <w:multiLevelType w:val="hybridMultilevel"/>
    <w:tmpl w:val="C03401C6"/>
    <w:lvl w:ilvl="0" w:tplc="2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62B3C98"/>
    <w:multiLevelType w:val="hybridMultilevel"/>
    <w:tmpl w:val="AE1A97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55920"/>
    <w:multiLevelType w:val="hybridMultilevel"/>
    <w:tmpl w:val="E1ECB3B0"/>
    <w:lvl w:ilvl="0" w:tplc="2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DF34D1F"/>
    <w:multiLevelType w:val="hybridMultilevel"/>
    <w:tmpl w:val="B162A9F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97071"/>
    <w:multiLevelType w:val="hybridMultilevel"/>
    <w:tmpl w:val="CFC093BA"/>
    <w:lvl w:ilvl="0" w:tplc="39EC8806">
      <w:start w:val="1"/>
      <w:numFmt w:val="decimal"/>
      <w:lvlText w:val="%1."/>
      <w:lvlJc w:val="left"/>
      <w:pPr>
        <w:ind w:left="1069" w:hanging="360"/>
      </w:pPr>
    </w:lvl>
    <w:lvl w:ilvl="1" w:tplc="240A0019">
      <w:start w:val="1"/>
      <w:numFmt w:val="lowerLetter"/>
      <w:lvlText w:val="%2."/>
      <w:lvlJc w:val="left"/>
      <w:pPr>
        <w:ind w:left="1789" w:hanging="360"/>
      </w:pPr>
    </w:lvl>
    <w:lvl w:ilvl="2" w:tplc="240A001B">
      <w:start w:val="1"/>
      <w:numFmt w:val="lowerRoman"/>
      <w:lvlText w:val="%3."/>
      <w:lvlJc w:val="right"/>
      <w:pPr>
        <w:ind w:left="2509" w:hanging="180"/>
      </w:pPr>
    </w:lvl>
    <w:lvl w:ilvl="3" w:tplc="240A000F">
      <w:start w:val="1"/>
      <w:numFmt w:val="decimal"/>
      <w:lvlText w:val="%4."/>
      <w:lvlJc w:val="left"/>
      <w:pPr>
        <w:ind w:left="3229" w:hanging="360"/>
      </w:pPr>
    </w:lvl>
    <w:lvl w:ilvl="4" w:tplc="240A0019">
      <w:start w:val="1"/>
      <w:numFmt w:val="lowerLetter"/>
      <w:lvlText w:val="%5."/>
      <w:lvlJc w:val="left"/>
      <w:pPr>
        <w:ind w:left="3949" w:hanging="360"/>
      </w:pPr>
    </w:lvl>
    <w:lvl w:ilvl="5" w:tplc="240A001B">
      <w:start w:val="1"/>
      <w:numFmt w:val="lowerRoman"/>
      <w:lvlText w:val="%6."/>
      <w:lvlJc w:val="right"/>
      <w:pPr>
        <w:ind w:left="4669" w:hanging="180"/>
      </w:pPr>
    </w:lvl>
    <w:lvl w:ilvl="6" w:tplc="240A000F">
      <w:start w:val="1"/>
      <w:numFmt w:val="decimal"/>
      <w:lvlText w:val="%7."/>
      <w:lvlJc w:val="left"/>
      <w:pPr>
        <w:ind w:left="5389" w:hanging="360"/>
      </w:pPr>
    </w:lvl>
    <w:lvl w:ilvl="7" w:tplc="240A0019">
      <w:start w:val="1"/>
      <w:numFmt w:val="lowerLetter"/>
      <w:lvlText w:val="%8."/>
      <w:lvlJc w:val="left"/>
      <w:pPr>
        <w:ind w:left="6109" w:hanging="360"/>
      </w:pPr>
    </w:lvl>
    <w:lvl w:ilvl="8" w:tplc="240A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6997B74"/>
    <w:multiLevelType w:val="hybridMultilevel"/>
    <w:tmpl w:val="AAF859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61206"/>
    <w:multiLevelType w:val="hybridMultilevel"/>
    <w:tmpl w:val="2CD06C2A"/>
    <w:lvl w:ilvl="0" w:tplc="240A0001">
      <w:start w:val="1"/>
      <w:numFmt w:val="bullet"/>
      <w:lvlText w:val=""/>
      <w:lvlJc w:val="left"/>
      <w:pPr>
        <w:ind w:left="148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15" w15:restartNumberingAfterBreak="0">
    <w:nsid w:val="57876D13"/>
    <w:multiLevelType w:val="hybridMultilevel"/>
    <w:tmpl w:val="55AAB07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A0D6AB0"/>
    <w:multiLevelType w:val="hybridMultilevel"/>
    <w:tmpl w:val="7F7C1A42"/>
    <w:lvl w:ilvl="0" w:tplc="24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5C34FA"/>
    <w:multiLevelType w:val="multilevel"/>
    <w:tmpl w:val="796828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57E5A91"/>
    <w:multiLevelType w:val="hybridMultilevel"/>
    <w:tmpl w:val="B8B4576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14392"/>
    <w:multiLevelType w:val="hybridMultilevel"/>
    <w:tmpl w:val="1A629990"/>
    <w:lvl w:ilvl="0" w:tplc="240A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FB70A68"/>
    <w:multiLevelType w:val="hybridMultilevel"/>
    <w:tmpl w:val="C33A165A"/>
    <w:lvl w:ilvl="0" w:tplc="2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29B057A"/>
    <w:multiLevelType w:val="hybridMultilevel"/>
    <w:tmpl w:val="E496F528"/>
    <w:lvl w:ilvl="0" w:tplc="2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A6885D0A">
      <w:numFmt w:val="bullet"/>
      <w:lvlText w:val="-"/>
      <w:lvlJc w:val="left"/>
      <w:pPr>
        <w:ind w:left="2148" w:hanging="360"/>
      </w:pPr>
      <w:rPr>
        <w:rFonts w:ascii="Calibri" w:eastAsia="Calibri" w:hAnsi="Calibri" w:cs="Calibri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EFC4EEC"/>
    <w:multiLevelType w:val="hybridMultilevel"/>
    <w:tmpl w:val="BEDA4DD0"/>
    <w:lvl w:ilvl="0" w:tplc="240A000F">
      <w:start w:val="1"/>
      <w:numFmt w:val="decimal"/>
      <w:lvlText w:val="%1."/>
      <w:lvlJc w:val="left"/>
      <w:pPr>
        <w:ind w:left="1068" w:hanging="360"/>
      </w:p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3"/>
  </w:num>
  <w:num w:numId="5">
    <w:abstractNumId w:val="18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2"/>
  </w:num>
  <w:num w:numId="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4"/>
  </w:num>
  <w:num w:numId="13">
    <w:abstractNumId w:val="11"/>
  </w:num>
  <w:num w:numId="14">
    <w:abstractNumId w:val="11"/>
  </w:num>
  <w:num w:numId="15">
    <w:abstractNumId w:val="2"/>
  </w:num>
  <w:num w:numId="16">
    <w:abstractNumId w:val="2"/>
  </w:num>
  <w:num w:numId="17">
    <w:abstractNumId w:val="16"/>
  </w:num>
  <w:num w:numId="18">
    <w:abstractNumId w:val="16"/>
  </w:num>
  <w:num w:numId="19">
    <w:abstractNumId w:val="15"/>
  </w:num>
  <w:num w:numId="20">
    <w:abstractNumId w:val="18"/>
  </w:num>
  <w:num w:numId="21">
    <w:abstractNumId w:val="19"/>
  </w:num>
  <w:num w:numId="22">
    <w:abstractNumId w:val="19"/>
  </w:num>
  <w:num w:numId="23">
    <w:abstractNumId w:val="21"/>
  </w:num>
  <w:num w:numId="24">
    <w:abstractNumId w:val="21"/>
  </w:num>
  <w:num w:numId="25">
    <w:abstractNumId w:val="3"/>
  </w:num>
  <w:num w:numId="26">
    <w:abstractNumId w:val="3"/>
  </w:num>
  <w:num w:numId="27">
    <w:abstractNumId w:val="20"/>
  </w:num>
  <w:num w:numId="28">
    <w:abstractNumId w:val="20"/>
  </w:num>
  <w:num w:numId="29">
    <w:abstractNumId w:val="8"/>
  </w:num>
  <w:num w:numId="30">
    <w:abstractNumId w:val="8"/>
  </w:num>
  <w:num w:numId="31">
    <w:abstractNumId w:val="5"/>
  </w:num>
  <w:num w:numId="32">
    <w:abstractNumId w:val="5"/>
  </w:num>
  <w:num w:numId="33">
    <w:abstractNumId w:val="6"/>
  </w:num>
  <w:num w:numId="34">
    <w:abstractNumId w:val="6"/>
  </w:num>
  <w:num w:numId="35">
    <w:abstractNumId w:val="1"/>
  </w:num>
  <w:num w:numId="36">
    <w:abstractNumId w:val="1"/>
  </w:num>
  <w:num w:numId="37">
    <w:abstractNumId w:val="10"/>
  </w:num>
  <w:num w:numId="38">
    <w:abstractNumId w:val="10"/>
  </w:num>
  <w:num w:numId="39">
    <w:abstractNumId w:val="12"/>
  </w:num>
  <w:num w:numId="4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50"/>
    <w:rsid w:val="000042FD"/>
    <w:rsid w:val="0001321C"/>
    <w:rsid w:val="000148A8"/>
    <w:rsid w:val="00014DB5"/>
    <w:rsid w:val="00030075"/>
    <w:rsid w:val="00032031"/>
    <w:rsid w:val="00040755"/>
    <w:rsid w:val="0004115F"/>
    <w:rsid w:val="000433AA"/>
    <w:rsid w:val="000453DE"/>
    <w:rsid w:val="000463A0"/>
    <w:rsid w:val="00046657"/>
    <w:rsid w:val="00053803"/>
    <w:rsid w:val="00056066"/>
    <w:rsid w:val="00062E6C"/>
    <w:rsid w:val="00073B4C"/>
    <w:rsid w:val="000778D9"/>
    <w:rsid w:val="00080711"/>
    <w:rsid w:val="00080BA2"/>
    <w:rsid w:val="00081695"/>
    <w:rsid w:val="00081702"/>
    <w:rsid w:val="000918BE"/>
    <w:rsid w:val="0009404A"/>
    <w:rsid w:val="00097A8C"/>
    <w:rsid w:val="000A6085"/>
    <w:rsid w:val="000A6316"/>
    <w:rsid w:val="000A6A96"/>
    <w:rsid w:val="000B31C0"/>
    <w:rsid w:val="000B72E3"/>
    <w:rsid w:val="000C1DC8"/>
    <w:rsid w:val="000D1FDD"/>
    <w:rsid w:val="000D41D9"/>
    <w:rsid w:val="000D5BF2"/>
    <w:rsid w:val="000E1229"/>
    <w:rsid w:val="000E186F"/>
    <w:rsid w:val="000E38C6"/>
    <w:rsid w:val="000E43E2"/>
    <w:rsid w:val="00104385"/>
    <w:rsid w:val="00120EA1"/>
    <w:rsid w:val="00122AD8"/>
    <w:rsid w:val="00135578"/>
    <w:rsid w:val="0013559A"/>
    <w:rsid w:val="00137825"/>
    <w:rsid w:val="0014365F"/>
    <w:rsid w:val="00147E83"/>
    <w:rsid w:val="00152F50"/>
    <w:rsid w:val="00153BD5"/>
    <w:rsid w:val="00162815"/>
    <w:rsid w:val="001629F9"/>
    <w:rsid w:val="00170688"/>
    <w:rsid w:val="00170B95"/>
    <w:rsid w:val="00175183"/>
    <w:rsid w:val="00180A93"/>
    <w:rsid w:val="001821FD"/>
    <w:rsid w:val="0018511B"/>
    <w:rsid w:val="001860BC"/>
    <w:rsid w:val="0019022A"/>
    <w:rsid w:val="00192C71"/>
    <w:rsid w:val="00195A95"/>
    <w:rsid w:val="001A0E50"/>
    <w:rsid w:val="001A2105"/>
    <w:rsid w:val="001A218F"/>
    <w:rsid w:val="001A2251"/>
    <w:rsid w:val="001A24EC"/>
    <w:rsid w:val="001A3483"/>
    <w:rsid w:val="001B093C"/>
    <w:rsid w:val="001B2763"/>
    <w:rsid w:val="001B38F1"/>
    <w:rsid w:val="001B3986"/>
    <w:rsid w:val="001B6287"/>
    <w:rsid w:val="001C0FEF"/>
    <w:rsid w:val="001C3821"/>
    <w:rsid w:val="001D13BB"/>
    <w:rsid w:val="001D24C8"/>
    <w:rsid w:val="001D396E"/>
    <w:rsid w:val="001D4FB1"/>
    <w:rsid w:val="001E2881"/>
    <w:rsid w:val="001E637F"/>
    <w:rsid w:val="001F05D3"/>
    <w:rsid w:val="001F16A4"/>
    <w:rsid w:val="001F2B9D"/>
    <w:rsid w:val="001F3D60"/>
    <w:rsid w:val="001F3E74"/>
    <w:rsid w:val="001F478E"/>
    <w:rsid w:val="001F6168"/>
    <w:rsid w:val="00206211"/>
    <w:rsid w:val="00206C68"/>
    <w:rsid w:val="00207C49"/>
    <w:rsid w:val="00213889"/>
    <w:rsid w:val="0022332A"/>
    <w:rsid w:val="002235BD"/>
    <w:rsid w:val="00235231"/>
    <w:rsid w:val="00243F0B"/>
    <w:rsid w:val="00246998"/>
    <w:rsid w:val="00247CF4"/>
    <w:rsid w:val="00260D46"/>
    <w:rsid w:val="002655F6"/>
    <w:rsid w:val="00267ACA"/>
    <w:rsid w:val="00270BB0"/>
    <w:rsid w:val="00274147"/>
    <w:rsid w:val="0027586A"/>
    <w:rsid w:val="00280F5C"/>
    <w:rsid w:val="0028187F"/>
    <w:rsid w:val="00284037"/>
    <w:rsid w:val="0028430E"/>
    <w:rsid w:val="00285595"/>
    <w:rsid w:val="00285D7E"/>
    <w:rsid w:val="002A00C8"/>
    <w:rsid w:val="002A1F23"/>
    <w:rsid w:val="002A2E05"/>
    <w:rsid w:val="002B2430"/>
    <w:rsid w:val="002C2691"/>
    <w:rsid w:val="002C4A8A"/>
    <w:rsid w:val="002C5BBE"/>
    <w:rsid w:val="002D7FFA"/>
    <w:rsid w:val="002E0C75"/>
    <w:rsid w:val="002E1A0C"/>
    <w:rsid w:val="002E306C"/>
    <w:rsid w:val="002E4D3C"/>
    <w:rsid w:val="002E52A7"/>
    <w:rsid w:val="00300EF9"/>
    <w:rsid w:val="00305580"/>
    <w:rsid w:val="0030686F"/>
    <w:rsid w:val="00311A3C"/>
    <w:rsid w:val="00316C35"/>
    <w:rsid w:val="00317D6D"/>
    <w:rsid w:val="0032002E"/>
    <w:rsid w:val="00320EB7"/>
    <w:rsid w:val="00321BFA"/>
    <w:rsid w:val="00322809"/>
    <w:rsid w:val="00322942"/>
    <w:rsid w:val="003232E0"/>
    <w:rsid w:val="003258E6"/>
    <w:rsid w:val="00325F3B"/>
    <w:rsid w:val="00326CAA"/>
    <w:rsid w:val="003316A8"/>
    <w:rsid w:val="00331CF8"/>
    <w:rsid w:val="003377DD"/>
    <w:rsid w:val="003408CD"/>
    <w:rsid w:val="00341933"/>
    <w:rsid w:val="00342530"/>
    <w:rsid w:val="00343A86"/>
    <w:rsid w:val="00344E49"/>
    <w:rsid w:val="00345CCD"/>
    <w:rsid w:val="00351B83"/>
    <w:rsid w:val="00356134"/>
    <w:rsid w:val="0035761F"/>
    <w:rsid w:val="0036075A"/>
    <w:rsid w:val="00362495"/>
    <w:rsid w:val="00362D50"/>
    <w:rsid w:val="00364F29"/>
    <w:rsid w:val="003664A5"/>
    <w:rsid w:val="003678AA"/>
    <w:rsid w:val="00382173"/>
    <w:rsid w:val="00393795"/>
    <w:rsid w:val="003947BA"/>
    <w:rsid w:val="00396B65"/>
    <w:rsid w:val="003971D3"/>
    <w:rsid w:val="003A3B5A"/>
    <w:rsid w:val="003A520F"/>
    <w:rsid w:val="003A702E"/>
    <w:rsid w:val="003B49B5"/>
    <w:rsid w:val="003B64F9"/>
    <w:rsid w:val="003B686D"/>
    <w:rsid w:val="003C4AFE"/>
    <w:rsid w:val="003C4B8E"/>
    <w:rsid w:val="003C6C19"/>
    <w:rsid w:val="003D2E9F"/>
    <w:rsid w:val="003D39D1"/>
    <w:rsid w:val="003D611A"/>
    <w:rsid w:val="003E0105"/>
    <w:rsid w:val="003E168E"/>
    <w:rsid w:val="003E58C4"/>
    <w:rsid w:val="00403D22"/>
    <w:rsid w:val="0040747E"/>
    <w:rsid w:val="004137CF"/>
    <w:rsid w:val="0042083F"/>
    <w:rsid w:val="00423496"/>
    <w:rsid w:val="00432EAF"/>
    <w:rsid w:val="00450C78"/>
    <w:rsid w:val="004709F1"/>
    <w:rsid w:val="00477242"/>
    <w:rsid w:val="00481648"/>
    <w:rsid w:val="00482603"/>
    <w:rsid w:val="0048335A"/>
    <w:rsid w:val="004855AD"/>
    <w:rsid w:val="00490599"/>
    <w:rsid w:val="004916CC"/>
    <w:rsid w:val="004957B7"/>
    <w:rsid w:val="00496C60"/>
    <w:rsid w:val="004A10B7"/>
    <w:rsid w:val="004A3B1A"/>
    <w:rsid w:val="004A531F"/>
    <w:rsid w:val="004A6083"/>
    <w:rsid w:val="004A667E"/>
    <w:rsid w:val="004A6D88"/>
    <w:rsid w:val="004A7810"/>
    <w:rsid w:val="004B1798"/>
    <w:rsid w:val="004B2A03"/>
    <w:rsid w:val="004B4454"/>
    <w:rsid w:val="004B4EFE"/>
    <w:rsid w:val="004B5204"/>
    <w:rsid w:val="004B5E21"/>
    <w:rsid w:val="004B7BF0"/>
    <w:rsid w:val="004B7CE0"/>
    <w:rsid w:val="004C5C9F"/>
    <w:rsid w:val="004C73F1"/>
    <w:rsid w:val="004D0D60"/>
    <w:rsid w:val="004D5ED9"/>
    <w:rsid w:val="004E2C29"/>
    <w:rsid w:val="004F07DB"/>
    <w:rsid w:val="004F0902"/>
    <w:rsid w:val="004F0BB3"/>
    <w:rsid w:val="004F1EF1"/>
    <w:rsid w:val="004F42D0"/>
    <w:rsid w:val="00510D5A"/>
    <w:rsid w:val="00511466"/>
    <w:rsid w:val="00513A6C"/>
    <w:rsid w:val="00524407"/>
    <w:rsid w:val="0052783A"/>
    <w:rsid w:val="005279FF"/>
    <w:rsid w:val="005306AB"/>
    <w:rsid w:val="00533BF4"/>
    <w:rsid w:val="00540138"/>
    <w:rsid w:val="00540763"/>
    <w:rsid w:val="005441A1"/>
    <w:rsid w:val="005444AE"/>
    <w:rsid w:val="00545CC3"/>
    <w:rsid w:val="00547731"/>
    <w:rsid w:val="00550629"/>
    <w:rsid w:val="0055352D"/>
    <w:rsid w:val="00553FEA"/>
    <w:rsid w:val="00561412"/>
    <w:rsid w:val="00561EEE"/>
    <w:rsid w:val="0056279C"/>
    <w:rsid w:val="00566646"/>
    <w:rsid w:val="00566B7C"/>
    <w:rsid w:val="00567980"/>
    <w:rsid w:val="005727F6"/>
    <w:rsid w:val="00577506"/>
    <w:rsid w:val="00577D01"/>
    <w:rsid w:val="005819B0"/>
    <w:rsid w:val="00583CAF"/>
    <w:rsid w:val="00590533"/>
    <w:rsid w:val="0059289D"/>
    <w:rsid w:val="005A06F9"/>
    <w:rsid w:val="005A158E"/>
    <w:rsid w:val="005A2672"/>
    <w:rsid w:val="005A4E7E"/>
    <w:rsid w:val="005B5460"/>
    <w:rsid w:val="005B5E6C"/>
    <w:rsid w:val="005B702B"/>
    <w:rsid w:val="005C294A"/>
    <w:rsid w:val="005C4477"/>
    <w:rsid w:val="005C76EB"/>
    <w:rsid w:val="005C7F3A"/>
    <w:rsid w:val="005D0399"/>
    <w:rsid w:val="005F5EC6"/>
    <w:rsid w:val="005F5F53"/>
    <w:rsid w:val="005F6184"/>
    <w:rsid w:val="00600537"/>
    <w:rsid w:val="00607158"/>
    <w:rsid w:val="0060727B"/>
    <w:rsid w:val="00607793"/>
    <w:rsid w:val="006121D2"/>
    <w:rsid w:val="00613FBA"/>
    <w:rsid w:val="00616355"/>
    <w:rsid w:val="00623119"/>
    <w:rsid w:val="0062314B"/>
    <w:rsid w:val="00626EC5"/>
    <w:rsid w:val="006315BE"/>
    <w:rsid w:val="00641287"/>
    <w:rsid w:val="00642576"/>
    <w:rsid w:val="00644C65"/>
    <w:rsid w:val="00651F38"/>
    <w:rsid w:val="00661D0D"/>
    <w:rsid w:val="00665309"/>
    <w:rsid w:val="0068257B"/>
    <w:rsid w:val="006828F7"/>
    <w:rsid w:val="00682968"/>
    <w:rsid w:val="0069047C"/>
    <w:rsid w:val="00693187"/>
    <w:rsid w:val="00693976"/>
    <w:rsid w:val="006959A2"/>
    <w:rsid w:val="006A0541"/>
    <w:rsid w:val="006A7755"/>
    <w:rsid w:val="006B3920"/>
    <w:rsid w:val="006B7EDC"/>
    <w:rsid w:val="006C0B70"/>
    <w:rsid w:val="006C13B1"/>
    <w:rsid w:val="006C1D52"/>
    <w:rsid w:val="006C232F"/>
    <w:rsid w:val="006C29AC"/>
    <w:rsid w:val="006D2483"/>
    <w:rsid w:val="006E1616"/>
    <w:rsid w:val="006E5F49"/>
    <w:rsid w:val="006E62F4"/>
    <w:rsid w:val="006F16E4"/>
    <w:rsid w:val="006F30AD"/>
    <w:rsid w:val="006F38EC"/>
    <w:rsid w:val="006F4889"/>
    <w:rsid w:val="006F5EF2"/>
    <w:rsid w:val="006F6A26"/>
    <w:rsid w:val="00701224"/>
    <w:rsid w:val="00705BA1"/>
    <w:rsid w:val="007100F3"/>
    <w:rsid w:val="00715088"/>
    <w:rsid w:val="00717D05"/>
    <w:rsid w:val="007245E5"/>
    <w:rsid w:val="00731EC1"/>
    <w:rsid w:val="007470B3"/>
    <w:rsid w:val="00755428"/>
    <w:rsid w:val="007667F1"/>
    <w:rsid w:val="0076737D"/>
    <w:rsid w:val="0077724C"/>
    <w:rsid w:val="0078355F"/>
    <w:rsid w:val="00784F80"/>
    <w:rsid w:val="007916D4"/>
    <w:rsid w:val="00794588"/>
    <w:rsid w:val="00795BA6"/>
    <w:rsid w:val="007977FC"/>
    <w:rsid w:val="007A1F03"/>
    <w:rsid w:val="007A209C"/>
    <w:rsid w:val="007A291D"/>
    <w:rsid w:val="007A30CC"/>
    <w:rsid w:val="007A31DA"/>
    <w:rsid w:val="007A4D16"/>
    <w:rsid w:val="007A638B"/>
    <w:rsid w:val="007C101E"/>
    <w:rsid w:val="007C131A"/>
    <w:rsid w:val="007C23B1"/>
    <w:rsid w:val="007C7217"/>
    <w:rsid w:val="007E0EDD"/>
    <w:rsid w:val="007E1CD5"/>
    <w:rsid w:val="007E20F7"/>
    <w:rsid w:val="007E595C"/>
    <w:rsid w:val="007F259C"/>
    <w:rsid w:val="007F4C1D"/>
    <w:rsid w:val="00800687"/>
    <w:rsid w:val="0080184B"/>
    <w:rsid w:val="00806E9E"/>
    <w:rsid w:val="00806F3A"/>
    <w:rsid w:val="008077CD"/>
    <w:rsid w:val="00811577"/>
    <w:rsid w:val="008116CB"/>
    <w:rsid w:val="00816324"/>
    <w:rsid w:val="0081680F"/>
    <w:rsid w:val="0082155B"/>
    <w:rsid w:val="00823A2F"/>
    <w:rsid w:val="00823F02"/>
    <w:rsid w:val="00830EDB"/>
    <w:rsid w:val="0083450C"/>
    <w:rsid w:val="0083467A"/>
    <w:rsid w:val="008371AC"/>
    <w:rsid w:val="00840BE1"/>
    <w:rsid w:val="00865AF2"/>
    <w:rsid w:val="00865C1E"/>
    <w:rsid w:val="00872C07"/>
    <w:rsid w:val="0087784F"/>
    <w:rsid w:val="008800B2"/>
    <w:rsid w:val="00882BA7"/>
    <w:rsid w:val="008846B5"/>
    <w:rsid w:val="008950E2"/>
    <w:rsid w:val="008A0061"/>
    <w:rsid w:val="008A50FA"/>
    <w:rsid w:val="008B09EB"/>
    <w:rsid w:val="008B1F45"/>
    <w:rsid w:val="008B3FE5"/>
    <w:rsid w:val="008B4A4B"/>
    <w:rsid w:val="008D0E97"/>
    <w:rsid w:val="008D55AD"/>
    <w:rsid w:val="008D561D"/>
    <w:rsid w:val="008D6AB8"/>
    <w:rsid w:val="008E18E7"/>
    <w:rsid w:val="008F2C34"/>
    <w:rsid w:val="008F54B2"/>
    <w:rsid w:val="00902486"/>
    <w:rsid w:val="00904B8E"/>
    <w:rsid w:val="00907B20"/>
    <w:rsid w:val="00907C6A"/>
    <w:rsid w:val="00910B94"/>
    <w:rsid w:val="0091632B"/>
    <w:rsid w:val="0092231F"/>
    <w:rsid w:val="00924567"/>
    <w:rsid w:val="0092641C"/>
    <w:rsid w:val="00927246"/>
    <w:rsid w:val="00931587"/>
    <w:rsid w:val="00931DA5"/>
    <w:rsid w:val="009349D0"/>
    <w:rsid w:val="00942E5E"/>
    <w:rsid w:val="00944F68"/>
    <w:rsid w:val="00951FEB"/>
    <w:rsid w:val="009540CF"/>
    <w:rsid w:val="009561C3"/>
    <w:rsid w:val="00961C9C"/>
    <w:rsid w:val="00962C35"/>
    <w:rsid w:val="00967CF5"/>
    <w:rsid w:val="00973035"/>
    <w:rsid w:val="009779E1"/>
    <w:rsid w:val="009851E2"/>
    <w:rsid w:val="00986580"/>
    <w:rsid w:val="00997115"/>
    <w:rsid w:val="00997AA9"/>
    <w:rsid w:val="009A5303"/>
    <w:rsid w:val="009B1347"/>
    <w:rsid w:val="009B199C"/>
    <w:rsid w:val="009B327A"/>
    <w:rsid w:val="009B3AFE"/>
    <w:rsid w:val="009B5FBC"/>
    <w:rsid w:val="009B6426"/>
    <w:rsid w:val="009C4775"/>
    <w:rsid w:val="009C6594"/>
    <w:rsid w:val="009C7FB0"/>
    <w:rsid w:val="009D3CB1"/>
    <w:rsid w:val="009D3DFC"/>
    <w:rsid w:val="009D4C72"/>
    <w:rsid w:val="009E4B39"/>
    <w:rsid w:val="009E4F61"/>
    <w:rsid w:val="009F03F2"/>
    <w:rsid w:val="00A0237D"/>
    <w:rsid w:val="00A02E68"/>
    <w:rsid w:val="00A15590"/>
    <w:rsid w:val="00A15924"/>
    <w:rsid w:val="00A20454"/>
    <w:rsid w:val="00A2158C"/>
    <w:rsid w:val="00A30656"/>
    <w:rsid w:val="00A312B4"/>
    <w:rsid w:val="00A33469"/>
    <w:rsid w:val="00A33E5E"/>
    <w:rsid w:val="00A36AC8"/>
    <w:rsid w:val="00A41D5B"/>
    <w:rsid w:val="00A51E74"/>
    <w:rsid w:val="00A53A72"/>
    <w:rsid w:val="00A55819"/>
    <w:rsid w:val="00A604CD"/>
    <w:rsid w:val="00A613AA"/>
    <w:rsid w:val="00A66A8E"/>
    <w:rsid w:val="00A7076E"/>
    <w:rsid w:val="00A8678B"/>
    <w:rsid w:val="00A87A93"/>
    <w:rsid w:val="00A87B78"/>
    <w:rsid w:val="00A95193"/>
    <w:rsid w:val="00A95FD9"/>
    <w:rsid w:val="00AA4D41"/>
    <w:rsid w:val="00AA6097"/>
    <w:rsid w:val="00AB0AF7"/>
    <w:rsid w:val="00AB3AF4"/>
    <w:rsid w:val="00AB530E"/>
    <w:rsid w:val="00AB7132"/>
    <w:rsid w:val="00AC6C02"/>
    <w:rsid w:val="00AC74ED"/>
    <w:rsid w:val="00AC7565"/>
    <w:rsid w:val="00AD388C"/>
    <w:rsid w:val="00AD5C42"/>
    <w:rsid w:val="00AD671F"/>
    <w:rsid w:val="00AD6B68"/>
    <w:rsid w:val="00AD7A6E"/>
    <w:rsid w:val="00AE0BFF"/>
    <w:rsid w:val="00AE3207"/>
    <w:rsid w:val="00AE5168"/>
    <w:rsid w:val="00AF0665"/>
    <w:rsid w:val="00AF40E4"/>
    <w:rsid w:val="00AF50C9"/>
    <w:rsid w:val="00AF6EDE"/>
    <w:rsid w:val="00B06225"/>
    <w:rsid w:val="00B075F5"/>
    <w:rsid w:val="00B10178"/>
    <w:rsid w:val="00B14B5F"/>
    <w:rsid w:val="00B1502E"/>
    <w:rsid w:val="00B24BA5"/>
    <w:rsid w:val="00B31740"/>
    <w:rsid w:val="00B35F59"/>
    <w:rsid w:val="00B368D0"/>
    <w:rsid w:val="00B41F69"/>
    <w:rsid w:val="00B43C31"/>
    <w:rsid w:val="00B43F19"/>
    <w:rsid w:val="00B468F3"/>
    <w:rsid w:val="00B561CF"/>
    <w:rsid w:val="00B56E5D"/>
    <w:rsid w:val="00B60D57"/>
    <w:rsid w:val="00B71B13"/>
    <w:rsid w:val="00B731C6"/>
    <w:rsid w:val="00B81A78"/>
    <w:rsid w:val="00B8741B"/>
    <w:rsid w:val="00B96952"/>
    <w:rsid w:val="00BA0C7B"/>
    <w:rsid w:val="00BA4C7F"/>
    <w:rsid w:val="00BC35E5"/>
    <w:rsid w:val="00BC3CA9"/>
    <w:rsid w:val="00BC646C"/>
    <w:rsid w:val="00BC739C"/>
    <w:rsid w:val="00BC7D6B"/>
    <w:rsid w:val="00BD4233"/>
    <w:rsid w:val="00BE33FE"/>
    <w:rsid w:val="00BF7A2C"/>
    <w:rsid w:val="00C001FE"/>
    <w:rsid w:val="00C00361"/>
    <w:rsid w:val="00C00D28"/>
    <w:rsid w:val="00C05E44"/>
    <w:rsid w:val="00C07E4B"/>
    <w:rsid w:val="00C10026"/>
    <w:rsid w:val="00C1378D"/>
    <w:rsid w:val="00C21A63"/>
    <w:rsid w:val="00C277A6"/>
    <w:rsid w:val="00C315D3"/>
    <w:rsid w:val="00C326BE"/>
    <w:rsid w:val="00C47295"/>
    <w:rsid w:val="00C512F7"/>
    <w:rsid w:val="00C55202"/>
    <w:rsid w:val="00C55880"/>
    <w:rsid w:val="00C60B90"/>
    <w:rsid w:val="00C64908"/>
    <w:rsid w:val="00C70526"/>
    <w:rsid w:val="00C75C5C"/>
    <w:rsid w:val="00C75E59"/>
    <w:rsid w:val="00C7754E"/>
    <w:rsid w:val="00C81819"/>
    <w:rsid w:val="00C828F3"/>
    <w:rsid w:val="00C83B55"/>
    <w:rsid w:val="00C9129D"/>
    <w:rsid w:val="00C91B4C"/>
    <w:rsid w:val="00C9241B"/>
    <w:rsid w:val="00C92C94"/>
    <w:rsid w:val="00C96609"/>
    <w:rsid w:val="00CA1CF3"/>
    <w:rsid w:val="00CA5405"/>
    <w:rsid w:val="00CA7269"/>
    <w:rsid w:val="00CB3065"/>
    <w:rsid w:val="00CC0E32"/>
    <w:rsid w:val="00CC234C"/>
    <w:rsid w:val="00CC288A"/>
    <w:rsid w:val="00CC28D3"/>
    <w:rsid w:val="00CC3E36"/>
    <w:rsid w:val="00CC4186"/>
    <w:rsid w:val="00CC7F6F"/>
    <w:rsid w:val="00CE081D"/>
    <w:rsid w:val="00CE0B0D"/>
    <w:rsid w:val="00CE3E3A"/>
    <w:rsid w:val="00CE52EF"/>
    <w:rsid w:val="00CE6B70"/>
    <w:rsid w:val="00CE730C"/>
    <w:rsid w:val="00CF3982"/>
    <w:rsid w:val="00CF3FC1"/>
    <w:rsid w:val="00D0187C"/>
    <w:rsid w:val="00D05ED7"/>
    <w:rsid w:val="00D062F4"/>
    <w:rsid w:val="00D11D40"/>
    <w:rsid w:val="00D121DA"/>
    <w:rsid w:val="00D16808"/>
    <w:rsid w:val="00D22949"/>
    <w:rsid w:val="00D23FB3"/>
    <w:rsid w:val="00D26298"/>
    <w:rsid w:val="00D27C82"/>
    <w:rsid w:val="00D3212B"/>
    <w:rsid w:val="00D37C0B"/>
    <w:rsid w:val="00D40F6D"/>
    <w:rsid w:val="00D41165"/>
    <w:rsid w:val="00D419DD"/>
    <w:rsid w:val="00D50542"/>
    <w:rsid w:val="00D50E04"/>
    <w:rsid w:val="00D573B6"/>
    <w:rsid w:val="00D61AA0"/>
    <w:rsid w:val="00D653AD"/>
    <w:rsid w:val="00D66196"/>
    <w:rsid w:val="00D67F03"/>
    <w:rsid w:val="00D712F7"/>
    <w:rsid w:val="00D74FCD"/>
    <w:rsid w:val="00D7663F"/>
    <w:rsid w:val="00D8022B"/>
    <w:rsid w:val="00D83F68"/>
    <w:rsid w:val="00D955E0"/>
    <w:rsid w:val="00D9714B"/>
    <w:rsid w:val="00D977EE"/>
    <w:rsid w:val="00DA2066"/>
    <w:rsid w:val="00DA25D4"/>
    <w:rsid w:val="00DA566E"/>
    <w:rsid w:val="00DB060D"/>
    <w:rsid w:val="00DB1ADF"/>
    <w:rsid w:val="00DC1811"/>
    <w:rsid w:val="00DC6B74"/>
    <w:rsid w:val="00DD31C3"/>
    <w:rsid w:val="00DD48D2"/>
    <w:rsid w:val="00DD601C"/>
    <w:rsid w:val="00DE6C3E"/>
    <w:rsid w:val="00DF02B8"/>
    <w:rsid w:val="00DF0327"/>
    <w:rsid w:val="00DF3B3F"/>
    <w:rsid w:val="00DF564E"/>
    <w:rsid w:val="00DF646B"/>
    <w:rsid w:val="00E01082"/>
    <w:rsid w:val="00E027FF"/>
    <w:rsid w:val="00E12414"/>
    <w:rsid w:val="00E2147B"/>
    <w:rsid w:val="00E24AAC"/>
    <w:rsid w:val="00E24E4E"/>
    <w:rsid w:val="00E25998"/>
    <w:rsid w:val="00E37E32"/>
    <w:rsid w:val="00E4101D"/>
    <w:rsid w:val="00E4115A"/>
    <w:rsid w:val="00E5496D"/>
    <w:rsid w:val="00E73F10"/>
    <w:rsid w:val="00E75C13"/>
    <w:rsid w:val="00E8056A"/>
    <w:rsid w:val="00E8367A"/>
    <w:rsid w:val="00E85623"/>
    <w:rsid w:val="00E85B09"/>
    <w:rsid w:val="00E87052"/>
    <w:rsid w:val="00E905F3"/>
    <w:rsid w:val="00E90A7D"/>
    <w:rsid w:val="00E92678"/>
    <w:rsid w:val="00E932A4"/>
    <w:rsid w:val="00EA627F"/>
    <w:rsid w:val="00EB04D5"/>
    <w:rsid w:val="00EB13CD"/>
    <w:rsid w:val="00EC66E1"/>
    <w:rsid w:val="00ED03D9"/>
    <w:rsid w:val="00ED1F59"/>
    <w:rsid w:val="00ED2FFA"/>
    <w:rsid w:val="00ED3740"/>
    <w:rsid w:val="00ED7BB2"/>
    <w:rsid w:val="00EE31A6"/>
    <w:rsid w:val="00EE386B"/>
    <w:rsid w:val="00EE6A96"/>
    <w:rsid w:val="00EF0547"/>
    <w:rsid w:val="00EF3FC6"/>
    <w:rsid w:val="00F00BAC"/>
    <w:rsid w:val="00F02F80"/>
    <w:rsid w:val="00F073CA"/>
    <w:rsid w:val="00F1363C"/>
    <w:rsid w:val="00F13DA6"/>
    <w:rsid w:val="00F1589C"/>
    <w:rsid w:val="00F20817"/>
    <w:rsid w:val="00F21D09"/>
    <w:rsid w:val="00F22016"/>
    <w:rsid w:val="00F2386A"/>
    <w:rsid w:val="00F2452A"/>
    <w:rsid w:val="00F31491"/>
    <w:rsid w:val="00F416CA"/>
    <w:rsid w:val="00F457FC"/>
    <w:rsid w:val="00F502F4"/>
    <w:rsid w:val="00F52CAE"/>
    <w:rsid w:val="00F5379F"/>
    <w:rsid w:val="00F54C09"/>
    <w:rsid w:val="00F55E3F"/>
    <w:rsid w:val="00F6176F"/>
    <w:rsid w:val="00F62D55"/>
    <w:rsid w:val="00F67F37"/>
    <w:rsid w:val="00F732B8"/>
    <w:rsid w:val="00F742EA"/>
    <w:rsid w:val="00F75446"/>
    <w:rsid w:val="00F77B66"/>
    <w:rsid w:val="00F82A72"/>
    <w:rsid w:val="00F85637"/>
    <w:rsid w:val="00F94D30"/>
    <w:rsid w:val="00F94F07"/>
    <w:rsid w:val="00F9702E"/>
    <w:rsid w:val="00FA12C8"/>
    <w:rsid w:val="00FB2466"/>
    <w:rsid w:val="00FB7643"/>
    <w:rsid w:val="00FC05C8"/>
    <w:rsid w:val="00FC0E98"/>
    <w:rsid w:val="00FC0EFE"/>
    <w:rsid w:val="00FC1F7E"/>
    <w:rsid w:val="00FC7050"/>
    <w:rsid w:val="00FC72D6"/>
    <w:rsid w:val="00FD6BBA"/>
    <w:rsid w:val="00FD7B76"/>
    <w:rsid w:val="00FE2AE7"/>
    <w:rsid w:val="00FE3943"/>
    <w:rsid w:val="00FE5903"/>
    <w:rsid w:val="00FE5DFA"/>
    <w:rsid w:val="00FF3FBC"/>
    <w:rsid w:val="00FF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933F7D"/>
  <w15:chartTrackingRefBased/>
  <w15:docId w15:val="{ECBD6944-FB97-47D0-9C30-93002AA0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B95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A4E7E"/>
    <w:pPr>
      <w:keepNext/>
      <w:keepLines/>
      <w:spacing w:before="240" w:after="240"/>
      <w:outlineLvl w:val="0"/>
    </w:pPr>
    <w:rPr>
      <w:rFonts w:ascii="Helvetica LT" w:eastAsia="Times New Roman" w:hAnsi="Helvetica LT"/>
      <w:b/>
      <w:color w:val="94A44D"/>
      <w:spacing w:val="4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0C7B"/>
    <w:pPr>
      <w:keepNext/>
      <w:keepLines/>
      <w:spacing w:before="40" w:after="0"/>
      <w:outlineLvl w:val="1"/>
    </w:pPr>
    <w:rPr>
      <w:rFonts w:eastAsia="Times New Roman" w:cs="Arial"/>
      <w:b/>
      <w:bCs/>
      <w:color w:val="7F7F7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665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="Cambria" w:eastAsia="Times New Roman" w:hAnsi="Cambria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A2F"/>
    <w:pPr>
      <w:keepNext/>
      <w:keepLines/>
      <w:spacing w:before="40" w:after="0"/>
      <w:outlineLvl w:val="3"/>
    </w:pPr>
    <w:rPr>
      <w:rFonts w:eastAsia="Times New Roman"/>
      <w:i/>
      <w:iCs/>
      <w:color w:val="2E74B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665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ascii="Calibri" w:eastAsia="Times New Roman" w:hAnsi="Calibri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AF0665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665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ascii="Calibri" w:eastAsia="Times New Roman" w:hAnsi="Calibri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665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ascii="Calibri" w:eastAsia="Times New Roman" w:hAnsi="Calibri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665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="Cambria" w:eastAsia="Times New Roman" w:hAnsi="Cambr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71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714B"/>
  </w:style>
  <w:style w:type="paragraph" w:styleId="Piedepgina">
    <w:name w:val="footer"/>
    <w:basedOn w:val="Normal"/>
    <w:link w:val="PiedepginaCar"/>
    <w:uiPriority w:val="99"/>
    <w:unhideWhenUsed/>
    <w:rsid w:val="00D971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14B"/>
  </w:style>
  <w:style w:type="paragraph" w:styleId="Sinespaciado">
    <w:name w:val="No Spacing"/>
    <w:uiPriority w:val="1"/>
    <w:qFormat/>
    <w:rsid w:val="00D9714B"/>
    <w:rPr>
      <w:sz w:val="22"/>
      <w:szCs w:val="22"/>
      <w:lang w:eastAsia="en-US"/>
    </w:rPr>
  </w:style>
  <w:style w:type="character" w:styleId="Hipervnculo">
    <w:name w:val="Hyperlink"/>
    <w:uiPriority w:val="99"/>
    <w:unhideWhenUsed/>
    <w:rsid w:val="00E932A4"/>
    <w:rPr>
      <w:color w:val="0563C1"/>
      <w:u w:val="single"/>
    </w:rPr>
  </w:style>
  <w:style w:type="character" w:customStyle="1" w:styleId="Mencinsinresolver1">
    <w:name w:val="Mención sin resolver1"/>
    <w:uiPriority w:val="99"/>
    <w:semiHidden/>
    <w:unhideWhenUsed/>
    <w:rsid w:val="00F20817"/>
    <w:rPr>
      <w:color w:val="808080"/>
      <w:shd w:val="clear" w:color="auto" w:fill="E6E6E6"/>
    </w:rPr>
  </w:style>
  <w:style w:type="character" w:customStyle="1" w:styleId="Ttulo1Car">
    <w:name w:val="Título 1 Car"/>
    <w:link w:val="Ttulo1"/>
    <w:uiPriority w:val="9"/>
    <w:rsid w:val="005A4E7E"/>
    <w:rPr>
      <w:rFonts w:ascii="Helvetica LT" w:eastAsia="Times New Roman" w:hAnsi="Helvetica LT" w:cs="Times New Roman"/>
      <w:b/>
      <w:color w:val="94A44D"/>
      <w:spacing w:val="40"/>
      <w:sz w:val="32"/>
      <w:szCs w:val="32"/>
    </w:rPr>
  </w:style>
  <w:style w:type="paragraph" w:styleId="Ttulo">
    <w:name w:val="Title"/>
    <w:basedOn w:val="Ttulo1"/>
    <w:next w:val="Normal"/>
    <w:link w:val="TtuloCar"/>
    <w:uiPriority w:val="10"/>
    <w:qFormat/>
    <w:rsid w:val="00FF5A3F"/>
    <w:rPr>
      <w:sz w:val="40"/>
      <w:szCs w:val="40"/>
    </w:rPr>
  </w:style>
  <w:style w:type="character" w:customStyle="1" w:styleId="TtuloCar">
    <w:name w:val="Título Car"/>
    <w:link w:val="Ttulo"/>
    <w:uiPriority w:val="10"/>
    <w:rsid w:val="00FF5A3F"/>
    <w:rPr>
      <w:rFonts w:ascii="Arial" w:eastAsia="Times New Roman" w:hAnsi="Arial" w:cs="Times New Roman"/>
      <w:b/>
      <w:color w:val="000000"/>
      <w:spacing w:val="70"/>
      <w:sz w:val="40"/>
      <w:szCs w:val="40"/>
    </w:rPr>
  </w:style>
  <w:style w:type="character" w:customStyle="1" w:styleId="Ttulo2Car">
    <w:name w:val="Título 2 Car"/>
    <w:link w:val="Ttulo2"/>
    <w:uiPriority w:val="9"/>
    <w:rsid w:val="00BA0C7B"/>
    <w:rPr>
      <w:rFonts w:ascii="Arial" w:eastAsia="Times New Roman" w:hAnsi="Arial" w:cs="Arial"/>
      <w:b/>
      <w:bCs/>
      <w:color w:val="7F7F7F"/>
      <w:sz w:val="28"/>
      <w:szCs w:val="26"/>
    </w:rPr>
  </w:style>
  <w:style w:type="character" w:styleId="Textodelmarcadordeposicin">
    <w:name w:val="Placeholder Text"/>
    <w:uiPriority w:val="99"/>
    <w:semiHidden/>
    <w:rsid w:val="00A312B4"/>
    <w:rPr>
      <w:color w:val="808080"/>
    </w:rPr>
  </w:style>
  <w:style w:type="character" w:styleId="Mencinsinresolver">
    <w:name w:val="Unresolved Mention"/>
    <w:uiPriority w:val="99"/>
    <w:semiHidden/>
    <w:unhideWhenUsed/>
    <w:rsid w:val="00081695"/>
    <w:rPr>
      <w:color w:val="605E5C"/>
      <w:shd w:val="clear" w:color="auto" w:fill="E1DFDD"/>
    </w:rPr>
  </w:style>
  <w:style w:type="table" w:styleId="Tablaconcuadrcula4-nfasis4">
    <w:name w:val="Grid Table 4 Accent 4"/>
    <w:basedOn w:val="Tablanormal"/>
    <w:uiPriority w:val="49"/>
    <w:rsid w:val="007A31DA"/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Tablaconcuadrcula4-nfasis5">
    <w:name w:val="Grid Table 4 Accent 5"/>
    <w:basedOn w:val="Tablanormal"/>
    <w:uiPriority w:val="49"/>
    <w:rsid w:val="007A31DA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Cierre">
    <w:name w:val="Closing"/>
    <w:basedOn w:val="Normal"/>
    <w:link w:val="CierreCar"/>
    <w:uiPriority w:val="99"/>
    <w:unhideWhenUsed/>
    <w:rsid w:val="007A31DA"/>
    <w:pPr>
      <w:spacing w:after="0" w:line="240" w:lineRule="auto"/>
      <w:ind w:left="4252"/>
    </w:pPr>
    <w:rPr>
      <w:rFonts w:ascii="AGaramond LT" w:hAnsi="AGaramond LT"/>
    </w:rPr>
  </w:style>
  <w:style w:type="character" w:customStyle="1" w:styleId="CierreCar">
    <w:name w:val="Cierre Car"/>
    <w:link w:val="Cierre"/>
    <w:uiPriority w:val="99"/>
    <w:rsid w:val="007A31DA"/>
    <w:rPr>
      <w:rFonts w:ascii="AGaramond LT" w:hAnsi="AGaramond LT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A31D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A31DA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A31DA"/>
    <w:pPr>
      <w:spacing w:after="160"/>
      <w:ind w:left="360" w:firstLine="360"/>
    </w:pPr>
    <w:rPr>
      <w:rFonts w:ascii="AGaramond LT" w:hAnsi="AGaramond LT"/>
    </w:rPr>
  </w:style>
  <w:style w:type="character" w:customStyle="1" w:styleId="Textoindependienteprimerasangra2Car">
    <w:name w:val="Texto independiente primera sangría 2 Car"/>
    <w:link w:val="Textoindependienteprimerasangra2"/>
    <w:uiPriority w:val="99"/>
    <w:rsid w:val="007A31DA"/>
    <w:rPr>
      <w:rFonts w:ascii="AGaramond LT" w:hAnsi="AGaramond LT"/>
    </w:rPr>
  </w:style>
  <w:style w:type="paragraph" w:styleId="Listaconvietas2">
    <w:name w:val="List Bullet 2"/>
    <w:basedOn w:val="Normal"/>
    <w:uiPriority w:val="99"/>
    <w:unhideWhenUsed/>
    <w:rsid w:val="007A31DA"/>
    <w:pPr>
      <w:numPr>
        <w:numId w:val="1"/>
      </w:numPr>
      <w:contextualSpacing/>
    </w:pPr>
    <w:rPr>
      <w:rFonts w:ascii="AGaramond LT" w:hAnsi="AGaramond LT"/>
    </w:rPr>
  </w:style>
  <w:style w:type="paragraph" w:styleId="Textoindependiente">
    <w:name w:val="Body Text"/>
    <w:basedOn w:val="Normal"/>
    <w:link w:val="TextoindependienteCar"/>
    <w:uiPriority w:val="99"/>
    <w:unhideWhenUsed/>
    <w:rsid w:val="007A31DA"/>
    <w:pPr>
      <w:spacing w:after="120"/>
    </w:pPr>
    <w:rPr>
      <w:rFonts w:ascii="AGaramond LT" w:hAnsi="AGaramond LT"/>
    </w:rPr>
  </w:style>
  <w:style w:type="character" w:customStyle="1" w:styleId="TextoindependienteCar">
    <w:name w:val="Texto independiente Car"/>
    <w:link w:val="Textoindependiente"/>
    <w:uiPriority w:val="99"/>
    <w:rsid w:val="007A31DA"/>
    <w:rPr>
      <w:rFonts w:ascii="AGaramond LT" w:hAnsi="AGaramond LT"/>
    </w:rPr>
  </w:style>
  <w:style w:type="character" w:customStyle="1" w:styleId="Ttulo4Car">
    <w:name w:val="Título 4 Car"/>
    <w:link w:val="Ttulo4"/>
    <w:uiPriority w:val="9"/>
    <w:semiHidden/>
    <w:rsid w:val="00823A2F"/>
    <w:rPr>
      <w:rFonts w:ascii="Arial" w:eastAsia="Times New Roman" w:hAnsi="Arial" w:cs="Times New Roman"/>
      <w:i/>
      <w:iCs/>
      <w:color w:val="2E74B5"/>
    </w:rPr>
  </w:style>
  <w:style w:type="table" w:styleId="Tablaconcuadrcula">
    <w:name w:val="Table Grid"/>
    <w:basedOn w:val="Tablanormal"/>
    <w:uiPriority w:val="59"/>
    <w:rsid w:val="004C7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5">
    <w:name w:val="List Table 3 Accent 5"/>
    <w:basedOn w:val="Tablanormal"/>
    <w:uiPriority w:val="48"/>
    <w:rsid w:val="004C73F1"/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C21A63"/>
    <w:pPr>
      <w:ind w:left="720"/>
      <w:contextualSpacing/>
    </w:pPr>
  </w:style>
  <w:style w:type="character" w:styleId="Hipervnculovisitado">
    <w:name w:val="FollowedHyperlink"/>
    <w:uiPriority w:val="99"/>
    <w:semiHidden/>
    <w:unhideWhenUsed/>
    <w:rsid w:val="00305580"/>
    <w:rPr>
      <w:color w:val="954F72"/>
      <w:u w:val="single"/>
    </w:rPr>
  </w:style>
  <w:style w:type="character" w:customStyle="1" w:styleId="Ttulo3Car">
    <w:name w:val="Título 3 Car"/>
    <w:link w:val="Ttulo3"/>
    <w:uiPriority w:val="9"/>
    <w:semiHidden/>
    <w:rsid w:val="00AF0665"/>
    <w:rPr>
      <w:rFonts w:ascii="Cambria" w:eastAsia="Times New Roman" w:hAnsi="Cambria"/>
      <w:b/>
      <w:bCs/>
      <w:sz w:val="26"/>
      <w:szCs w:val="26"/>
      <w:lang w:val="en-US" w:eastAsia="en-US"/>
    </w:rPr>
  </w:style>
  <w:style w:type="character" w:customStyle="1" w:styleId="Ttulo5Car">
    <w:name w:val="Título 5 Car"/>
    <w:link w:val="Ttulo5"/>
    <w:uiPriority w:val="9"/>
    <w:semiHidden/>
    <w:rsid w:val="00AF0665"/>
    <w:rPr>
      <w:rFonts w:ascii="Calibri" w:eastAsia="Times New Roman" w:hAnsi="Calibri"/>
      <w:b/>
      <w:bCs/>
      <w:i/>
      <w:iCs/>
      <w:sz w:val="26"/>
      <w:szCs w:val="26"/>
      <w:lang w:val="en-US" w:eastAsia="en-US"/>
    </w:rPr>
  </w:style>
  <w:style w:type="character" w:customStyle="1" w:styleId="Ttulo6Car">
    <w:name w:val="Título 6 Car"/>
    <w:link w:val="Ttulo6"/>
    <w:rsid w:val="00AF0665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tulo7Car">
    <w:name w:val="Título 7 Car"/>
    <w:link w:val="Ttulo7"/>
    <w:uiPriority w:val="9"/>
    <w:semiHidden/>
    <w:rsid w:val="00AF0665"/>
    <w:rPr>
      <w:rFonts w:ascii="Calibri" w:eastAsia="Times New Roman" w:hAnsi="Calibri"/>
      <w:sz w:val="24"/>
      <w:szCs w:val="24"/>
      <w:lang w:val="en-US" w:eastAsia="en-US"/>
    </w:rPr>
  </w:style>
  <w:style w:type="character" w:customStyle="1" w:styleId="Ttulo8Car">
    <w:name w:val="Título 8 Car"/>
    <w:link w:val="Ttulo8"/>
    <w:uiPriority w:val="9"/>
    <w:semiHidden/>
    <w:rsid w:val="00AF0665"/>
    <w:rPr>
      <w:rFonts w:ascii="Calibri" w:eastAsia="Times New Roman" w:hAnsi="Calibri"/>
      <w:i/>
      <w:iCs/>
      <w:sz w:val="24"/>
      <w:szCs w:val="24"/>
      <w:lang w:val="en-US" w:eastAsia="en-US"/>
    </w:rPr>
  </w:style>
  <w:style w:type="character" w:customStyle="1" w:styleId="Ttulo9Car">
    <w:name w:val="Título 9 Car"/>
    <w:link w:val="Ttulo9"/>
    <w:uiPriority w:val="9"/>
    <w:semiHidden/>
    <w:rsid w:val="00AF0665"/>
    <w:rPr>
      <w:rFonts w:ascii="Cambria" w:eastAsia="Times New Roman" w:hAnsi="Cambria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AF06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uiPriority w:val="22"/>
    <w:qFormat/>
    <w:rsid w:val="00AF0665"/>
    <w:rPr>
      <w:b/>
      <w:bCs/>
    </w:rPr>
  </w:style>
  <w:style w:type="paragraph" w:customStyle="1" w:styleId="Default">
    <w:name w:val="Default"/>
    <w:rsid w:val="003C4AF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msonormal0">
    <w:name w:val="msonormal"/>
    <w:basedOn w:val="Normal"/>
    <w:uiPriority w:val="99"/>
    <w:semiHidden/>
    <w:rsid w:val="005905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90533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90533"/>
    <w:rPr>
      <w:rFonts w:ascii="Times New Roman" w:eastAsia="Times New Roman" w:hAnsi="Times New Roman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59053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tel:3168314955" TargetMode="External"/><Relationship Id="rId13" Type="http://schemas.openxmlformats.org/officeDocument/2006/relationships/image" Target="media/image6.png"/><Relationship Id="rId3" Type="http://schemas.openxmlformats.org/officeDocument/2006/relationships/hyperlink" Target="tel:3213769088" TargetMode="External"/><Relationship Id="rId7" Type="http://schemas.openxmlformats.org/officeDocument/2006/relationships/hyperlink" Target="tel:3213769088" TargetMode="External"/><Relationship Id="rId12" Type="http://schemas.openxmlformats.org/officeDocument/2006/relationships/hyperlink" Target="https://hi.linkrock.co/mSh65" TargetMode="External"/><Relationship Id="rId2" Type="http://schemas.openxmlformats.org/officeDocument/2006/relationships/hyperlink" Target="tel:6088645011" TargetMode="External"/><Relationship Id="rId1" Type="http://schemas.openxmlformats.org/officeDocument/2006/relationships/image" Target="media/image4.png"/><Relationship Id="rId6" Type="http://schemas.openxmlformats.org/officeDocument/2006/relationships/hyperlink" Target="tel:6088645011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hi.linkrock.co/Q9Oyt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hi.linkrock.co/Uw9Qz" TargetMode="External"/><Relationship Id="rId4" Type="http://schemas.openxmlformats.org/officeDocument/2006/relationships/hyperlink" Target="tel:3168314955" TargetMode="External"/><Relationship Id="rId9" Type="http://schemas.openxmlformats.org/officeDocument/2006/relationships/hyperlink" Target="https://hi.linkrock.co/Q9Oyt" TargetMode="Externa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s://hi.linkrock.co/HRJI9" TargetMode="External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Mi%20unidad\LINKROCK\Cotizaciones\PLANTILL%20COT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57B71-F8CD-4DAC-803D-29FBA7FFD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 COT</Template>
  <TotalTime>4895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SELTEL SAS</vt:lpstr>
    </vt:vector>
  </TitlesOfParts>
  <Company/>
  <LinksUpToDate>false</LinksUpToDate>
  <CharactersWithSpaces>0</CharactersWithSpaces>
  <SharedDoc>false</SharedDoc>
  <HLinks>
    <vt:vector size="42" baseType="variant">
      <vt:variant>
        <vt:i4>4194316</vt:i4>
      </vt:variant>
      <vt:variant>
        <vt:i4>15</vt:i4>
      </vt:variant>
      <vt:variant>
        <vt:i4>0</vt:i4>
      </vt:variant>
      <vt:variant>
        <vt:i4>5</vt:i4>
      </vt:variant>
      <vt:variant>
        <vt:lpwstr>https://hi.linkrock.co/Q9Oyt</vt:lpwstr>
      </vt:variant>
      <vt:variant>
        <vt:lpwstr/>
      </vt:variant>
      <vt:variant>
        <vt:i4>7012399</vt:i4>
      </vt:variant>
      <vt:variant>
        <vt:i4>12</vt:i4>
      </vt:variant>
      <vt:variant>
        <vt:i4>0</vt:i4>
      </vt:variant>
      <vt:variant>
        <vt:i4>5</vt:i4>
      </vt:variant>
      <vt:variant>
        <vt:lpwstr>tel:3168314955</vt:lpwstr>
      </vt:variant>
      <vt:variant>
        <vt:lpwstr/>
      </vt:variant>
      <vt:variant>
        <vt:i4>6291500</vt:i4>
      </vt:variant>
      <vt:variant>
        <vt:i4>9</vt:i4>
      </vt:variant>
      <vt:variant>
        <vt:i4>0</vt:i4>
      </vt:variant>
      <vt:variant>
        <vt:i4>5</vt:i4>
      </vt:variant>
      <vt:variant>
        <vt:lpwstr>tel:3213769088</vt:lpwstr>
      </vt:variant>
      <vt:variant>
        <vt:lpwstr/>
      </vt:variant>
      <vt:variant>
        <vt:i4>6422564</vt:i4>
      </vt:variant>
      <vt:variant>
        <vt:i4>6</vt:i4>
      </vt:variant>
      <vt:variant>
        <vt:i4>0</vt:i4>
      </vt:variant>
      <vt:variant>
        <vt:i4>5</vt:i4>
      </vt:variant>
      <vt:variant>
        <vt:lpwstr>tel:6088645011</vt:lpwstr>
      </vt:variant>
      <vt:variant>
        <vt:lpwstr/>
      </vt:variant>
      <vt:variant>
        <vt:i4>1114199</vt:i4>
      </vt:variant>
      <vt:variant>
        <vt:i4>-1</vt:i4>
      </vt:variant>
      <vt:variant>
        <vt:i4>2058</vt:i4>
      </vt:variant>
      <vt:variant>
        <vt:i4>4</vt:i4>
      </vt:variant>
      <vt:variant>
        <vt:lpwstr>https://hi.linkrock.co/HRJI9</vt:lpwstr>
      </vt:variant>
      <vt:variant>
        <vt:lpwstr/>
      </vt:variant>
      <vt:variant>
        <vt:i4>1835082</vt:i4>
      </vt:variant>
      <vt:variant>
        <vt:i4>-1</vt:i4>
      </vt:variant>
      <vt:variant>
        <vt:i4>2053</vt:i4>
      </vt:variant>
      <vt:variant>
        <vt:i4>4</vt:i4>
      </vt:variant>
      <vt:variant>
        <vt:lpwstr>https://hi.linkrock.co/Uw9Qz</vt:lpwstr>
      </vt:variant>
      <vt:variant>
        <vt:lpwstr/>
      </vt:variant>
      <vt:variant>
        <vt:i4>1703945</vt:i4>
      </vt:variant>
      <vt:variant>
        <vt:i4>-1</vt:i4>
      </vt:variant>
      <vt:variant>
        <vt:i4>2052</vt:i4>
      </vt:variant>
      <vt:variant>
        <vt:i4>4</vt:i4>
      </vt:variant>
      <vt:variant>
        <vt:lpwstr>https://hi.linkrock.co/mSh65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SELTEL SAS</dc:title>
  <dc:subject/>
  <dc:creator>LINKROCK</dc:creator>
  <cp:keywords>SELTEL SAS</cp:keywords>
  <dc:description>SELTEL SAS BY LINKROCK</dc:description>
  <cp:lastModifiedBy>joseth medina</cp:lastModifiedBy>
  <cp:revision>458</cp:revision>
  <cp:lastPrinted>2025-10-08T15:21:00Z</cp:lastPrinted>
  <dcterms:created xsi:type="dcterms:W3CDTF">2025-10-07T16:08:00Z</dcterms:created>
  <dcterms:modified xsi:type="dcterms:W3CDTF">2025-10-23T14:12:00Z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-405339609</vt:i4>
  </property>
</Properties>
</file>